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8B3" w14:textId="37331679" w:rsidR="00C6554A" w:rsidRPr="008B5277" w:rsidRDefault="00C6554A" w:rsidP="00B24BA6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E54AEF2" w14:textId="54A8BED7" w:rsidR="00C6554A" w:rsidRDefault="00B24BA6" w:rsidP="00C6554A">
      <w:pPr>
        <w:pStyle w:val="Title"/>
      </w:pPr>
      <w:r>
        <w:t>DATA ANALYTICS</w:t>
      </w:r>
    </w:p>
    <w:p w14:paraId="71C86489" w14:textId="34000ADD" w:rsidR="00C6554A" w:rsidRPr="00B24BA6" w:rsidRDefault="00B24BA6" w:rsidP="00C6554A">
      <w:pPr>
        <w:pStyle w:val="Subtitle"/>
        <w:rPr>
          <w:sz w:val="40"/>
          <w:szCs w:val="40"/>
        </w:rPr>
      </w:pPr>
      <w:r w:rsidRPr="00B24BA6">
        <w:rPr>
          <w:sz w:val="40"/>
          <w:szCs w:val="40"/>
        </w:rPr>
        <w:t>ASSIGNMENT 2</w:t>
      </w:r>
    </w:p>
    <w:p w14:paraId="07D205B6" w14:textId="23F18F37" w:rsidR="00B24BA6" w:rsidRP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 </w:t>
      </w:r>
      <w:r w:rsidR="00A8526A">
        <w:rPr>
          <w:sz w:val="24"/>
          <w:szCs w:val="24"/>
        </w:rPr>
        <w:t xml:space="preserve">          JAYESH SANA</w:t>
      </w:r>
    </w:p>
    <w:p w14:paraId="0BD57618" w14:textId="77777777" w:rsidR="00A8526A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</w:t>
      </w:r>
      <w:r w:rsidR="00A8526A">
        <w:rPr>
          <w:sz w:val="24"/>
          <w:szCs w:val="24"/>
        </w:rPr>
        <w:t>Jayeshsana123@gmail.com</w:t>
      </w:r>
      <w:r w:rsidRPr="00B24BA6">
        <w:rPr>
          <w:sz w:val="24"/>
          <w:szCs w:val="24"/>
        </w:rPr>
        <w:t xml:space="preserve">  </w:t>
      </w:r>
    </w:p>
    <w:p w14:paraId="45E37CC0" w14:textId="19621CAF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       20KH1A0</w:t>
      </w:r>
      <w:r w:rsidR="00A8526A">
        <w:rPr>
          <w:sz w:val="24"/>
          <w:szCs w:val="24"/>
        </w:rPr>
        <w:t>593</w:t>
      </w:r>
    </w:p>
    <w:p w14:paraId="590357B0" w14:textId="61CA7BE4" w:rsidR="00B24BA6" w:rsidRP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t>DONUT CHART</w:t>
      </w:r>
    </w:p>
    <w:p w14:paraId="2FFFD77C" w14:textId="77777777" w:rsidR="00B24BA6" w:rsidRPr="00B24BA6" w:rsidRDefault="00B24BA6" w:rsidP="00B24BA6">
      <w:pPr>
        <w:pStyle w:val="ContactInfo"/>
        <w:jc w:val="left"/>
        <w:rPr>
          <w:b/>
          <w:bCs/>
          <w:sz w:val="24"/>
          <w:szCs w:val="24"/>
          <w:u w:val="single"/>
        </w:rPr>
      </w:pPr>
    </w:p>
    <w:p w14:paraId="0AD942A6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70A7626A" wp14:editId="36CD786D">
            <wp:extent cx="638556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3989" cy="41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BA6">
        <w:rPr>
          <w:sz w:val="24"/>
          <w:szCs w:val="24"/>
        </w:rPr>
        <w:t xml:space="preserve">   </w:t>
      </w:r>
    </w:p>
    <w:p w14:paraId="3268350C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284B54BB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5E2A2A5A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475EFA38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1ADDB709" w14:textId="610E2121" w:rsid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lastRenderedPageBreak/>
        <w:t>AREA CHART</w:t>
      </w:r>
    </w:p>
    <w:p w14:paraId="7619DA6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A256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7F752B" wp14:editId="4B758CA3">
            <wp:extent cx="54864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F1B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4C9583" w14:textId="7CFC8FE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TEXT TABLE</w:t>
      </w:r>
    </w:p>
    <w:p w14:paraId="097440B0" w14:textId="4BE2548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D1F93D" w14:textId="46538176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9A5FB7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4EDAE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10F13D" wp14:editId="7E60C15A">
            <wp:extent cx="54864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46EB" w14:textId="7D207C0C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HIGHLIGHTED TABLE</w:t>
      </w:r>
    </w:p>
    <w:p w14:paraId="6243CFA5" w14:textId="5E81CD5F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B0ACF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15EF59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36856" wp14:editId="03A57259">
            <wp:extent cx="5486400" cy="278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C0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F0DD38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3B10FE" w14:textId="26FD429A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WORD CLOUD</w:t>
      </w:r>
    </w:p>
    <w:p w14:paraId="14AF79E2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489C1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B2ACC0" wp14:editId="5EA97BBF">
            <wp:extent cx="54864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9C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AC30B6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9DD415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FUNNEL CHART</w:t>
      </w:r>
    </w:p>
    <w:p w14:paraId="535D999A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B8448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4BA6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18DED2" wp14:editId="4A176D6D">
            <wp:extent cx="588645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4B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45610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1D3124" w14:textId="2A98496B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WATER FALL </w:t>
      </w:r>
    </w:p>
    <w:p w14:paraId="513C7B1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8D84F7" w14:textId="13E89554" w:rsidR="002C74C0" w:rsidRP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F87AF0" wp14:editId="0C1F5F50">
            <wp:extent cx="54864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4C0" w:rsidRPr="00B24BA6">
      <w:footerReference w:type="defaul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D80F1" w14:textId="77777777" w:rsidR="0088122A" w:rsidRDefault="0088122A" w:rsidP="00C6554A">
      <w:pPr>
        <w:spacing w:before="0" w:after="0" w:line="240" w:lineRule="auto"/>
      </w:pPr>
      <w:r>
        <w:separator/>
      </w:r>
    </w:p>
  </w:endnote>
  <w:endnote w:type="continuationSeparator" w:id="0">
    <w:p w14:paraId="79B14D56" w14:textId="77777777" w:rsidR="0088122A" w:rsidRDefault="0088122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CD44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7ABB5" w14:textId="77777777" w:rsidR="0088122A" w:rsidRDefault="0088122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8D567D7" w14:textId="77777777" w:rsidR="0088122A" w:rsidRDefault="0088122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A6"/>
    <w:rsid w:val="000154F1"/>
    <w:rsid w:val="002554CD"/>
    <w:rsid w:val="00293B83"/>
    <w:rsid w:val="002B4294"/>
    <w:rsid w:val="00333D0D"/>
    <w:rsid w:val="004C049F"/>
    <w:rsid w:val="005000E2"/>
    <w:rsid w:val="006A3CE7"/>
    <w:rsid w:val="0088122A"/>
    <w:rsid w:val="00A8526A"/>
    <w:rsid w:val="00B24BA6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8346"/>
  <w15:chartTrackingRefBased/>
  <w15:docId w15:val="{0781C9AB-9E9C-4438-9BFD-D56A6943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24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2</TotalTime>
  <Pages>4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Harsha Moulika</cp:lastModifiedBy>
  <cp:revision>2</cp:revision>
  <dcterms:created xsi:type="dcterms:W3CDTF">2024-02-22T17:48:00Z</dcterms:created>
  <dcterms:modified xsi:type="dcterms:W3CDTF">2024-02-22T17:48:00Z</dcterms:modified>
</cp:coreProperties>
</file>